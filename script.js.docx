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bookmarkStart w:id="0" w:name="_GoBack"/>
      <w:bookmarkEnd w:id="0"/>
      <w:r>
        <w:rPr>
          <w:rFonts w:ascii="微软雅黑" w:eastAsia="微软雅黑" w:cs="微软雅黑"/>
          <w:sz w:val="28"/>
          <w:u w:color="auto"/>
        </w:rPr>
        <w:t>const cells = document.querySelectorAll(".cell");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const statusText = document.getElementById("status");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const xScoreText = document.getElementById("xScore");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const oScoreText = document.getElementById("oScore");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const xScoreCard = document.getElementById("xScoreCard");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const oScoreCard = document.getElementById("oScoreCard");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const restartButton = document.getElementById("restart");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const resetButton = document.getElementById("reset");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let board = ["", "", "", "", "", "", "", "", ""];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let currentPlayer = "X";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let gameActive = true;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let scores =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X: 0,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O: 0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const winningCombinations = [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[0, 1, 2],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[3, 4, 5],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[6, 7, 8],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[0, 3, 6],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[1, 4, 7],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[2, 5, 8],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[0, 4, 8],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[2, 4, 6]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];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// Update active player display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function updateTurnDisplay()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xScoreCard.classList.toggle(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"active", currentPlayer === "X"&amp;&amp;gameActive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oScoreCard.classList.toggle(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"active", currentPlayer === "O"&amp;&amp;gameActive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// Check whether a player has won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function checkWinner()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for (let combination of winningCombinations)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[a, b, c] = combination;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if 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board[a] !== ""&amp;&amp;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board[a] === board[b]&amp;&amp;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board[b] === board[c]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return combination;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return null;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// Handle cell click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function handleCellClick(event)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const cell = event.target;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const index = Number(cell.dataset.index);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if (!gameActive || board[index] !== "")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return;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board[index] = currentPlayer;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cell.textContent = currentPlayer;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cell.classList.add(currentPlayer.toLowerCase());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cell.disabled = true;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const winningLine = checkWinner();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if (winningLine)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gameActive = false;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scores[currentPlayer]++;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xScoreText.textContent = scores.X;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oScoreText.textContent = scores.O;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winningLine.forEach(index =&gt;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cells[index].classList.add("winner");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statusText.textContent =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`Player ${currentPlayer} wins! 🎉`;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updateTurnDisplay();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return;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// Check for draw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if (board.every(value =&gt; value !== ""))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gameActive = false;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statusText.textContent = "It's a draw! 🤝";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updateTurnDisplay();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return;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// Switch player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currentPlayer = currentPlayer === "X" ? "O" : "X";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statusText.textContent =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`Player ${currentPlayer}'s turn`;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updateTurnDisplay();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// Restart the current round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function restartRound()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board = ["", "", "", "", "", "", "", "", ""];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currentPlayer = "X";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gameActive = true;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cells.forEach(cell =&gt;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cell.textContent = "";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cell.disabled = false;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cell.classList.remove("x", "o", "winner");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statusText.textContent = "Player X's turn";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updateTurnDisplay();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// Reset scores and restart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function resetScores()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scores.X =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scores.O = 0;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xScoreText.textContent =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oScoreText.textContent = 0;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restartRound();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// Add click events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cells.forEach(cell =&gt;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cell.addEventListener("click", handleCellClick);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restartButton.addEventListener("click", restartRound);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resetButton.addEventListener("click", resetScores);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updateTurnDisplay();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6</Pages>
  <Words>346</Words>
  <Characters>2579</Characters>
  <Lines>147</Lines>
  <Paragraphs>1</Paragraphs>
  <CharactersWithSpaces>3263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2026-10-02T15:33:57Z</dcterms:modified>
</cp:coreProperties>
</file>