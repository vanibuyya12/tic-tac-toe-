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  <w:r>
        <w:rPr>
          <w:rFonts w:ascii="微软雅黑" w:eastAsia="微软雅黑" w:cs="微软雅黑"/>
          <w:sz w:val="28"/>
          <w:u w:color="auto"/>
        </w:rPr>
        <w:t>*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box-sizing: border-box;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body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margin: 0;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min-height: 100vh;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justify-content: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align-items: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font-family: Arial, sans-serif;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linear-gradient(135deg, #dbeafe, #fce7f3);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.game-container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width: 90%;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max-width: 430px;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padding: 30px 25px;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text-align: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white;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border-radius: 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box-shadow: 0 10px 30px #0002;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h1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#5142bf;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font-size: 38px;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margin-bottom: 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.subtitle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#777;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margin-bottom: 25px;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.scoreboard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gap: 12px;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margin-bottom: 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.score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flex: 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justify-content: space-between;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padding: 12px;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border: 2px solid #eee;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border-radius: 10px;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#777;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.score strong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font-size: 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#222;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.score.active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border-color: #6658d3;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#f4f2ff;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#status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#444;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font-size: 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margin-bottom: 20px;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.board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display: grid;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grid-template-columns: repeat(3, 1fr);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gap: 10px;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margin: auto auto 22px;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max-width: 340px;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.cell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aspect-ratio: 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border: none;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border-radius: 12px;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#f0f2fb;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#5142bf;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font-size: 55px;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font-weight: bold;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.cell:hover:enabled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#e2e4fa;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.cell.o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#e66b91;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.cell:disabled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cursor: default;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.cell.winner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#d1fae5;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#15803d;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.actions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display: flex;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justify-content: center;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flex-wrap: wrap;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gap: 10px;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.actions button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padding: 12px 15px;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border: none;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border-radius: 10px;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#6658d3;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white;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font-weight: bold;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cursor: pointer;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.actions button:hover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opacity: 0.85;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#reset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background: #e9eaf2;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#333;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  <w:r>
        <w:rPr>
          <w:u w:color="auto"/>
        </w:rPr>
        <w:t>﻿</w:t>
        <w:cr/>
        <w:cr/>
      </w:r>
      <w:r>
        <w:rPr>
          <w:rFonts w:ascii="微软雅黑" w:eastAsia="微软雅黑" w:cs="微软雅黑"/>
          <w:sz w:val="28"/>
          <w:u w:color="auto"/>
        </w:rPr>
        <w:t>.footer {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color: #888;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font-size: 13px;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    margin-top: 22px;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}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6</Pages>
  <Words>223</Words>
  <Characters>1558</Characters>
  <Lines>134</Lines>
  <Paragraphs>1</Paragraphs>
  <CharactersWithSpaces>1955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2026-10-02T15:31:21Z</dcterms:modified>
</cp:coreProperties>
</file>