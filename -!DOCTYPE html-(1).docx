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jc w:val="left"/>
      </w:pPr>
      <w:bookmarkStart w:id="0" w:name="_GoBack"/>
      <w:bookmarkEnd w:id="0"/>
      <w:r>
        <w:rPr>
          <w:rFonts w:ascii="微软雅黑" w:eastAsia="微软雅黑" w:cs="微软雅黑"/>
          <w:sz w:val="28"/>
          <w:u w:color="auto"/>
        </w:rPr>
        <w:t>&lt;!DOCTYPE html&gt;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&lt;html lang="en"&gt;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&lt;head&gt;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&lt;meta charset="UTF-8"&gt;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&lt;meta name="viewport" content="width=device-width, initial-scale=1.0"&gt;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&lt;title&gt;Tic Tac Toe Game&lt;/title&gt;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&lt;link rel="stylesheet" href="style.css"&gt;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&lt;/head&gt;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&lt;body&gt;</w:t>
      </w:r>
      <w:r>
        <w:rPr>
          <w:u w:color="auto"/>
        </w:rPr>
        <w:t>﻿</w:t>
        <w:cr/>
        <w:cr/>
      </w:r>
      <w:r>
        <w:rPr>
          <w:rFonts w:ascii="微软雅黑" w:eastAsia="微软雅黑" w:cs="微软雅黑"/>
          <w:sz w:val="28"/>
          <w:u w:color="auto"/>
        </w:rPr>
        <w:t>    &lt;div class="game-container"&gt;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&lt;h1&gt;Tic-Tac-Toe&lt;/h1&gt;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&lt;p class="subtitle"&gt;Two Player Game&lt;/p&gt;</w:t>
      </w:r>
      <w:r>
        <w:rPr>
          <w:u w:color="auto"/>
        </w:rPr>
        <w:t>﻿</w:t>
        <w:cr/>
        <w:cr/>
      </w:r>
      <w:r>
        <w:rPr>
          <w:rFonts w:ascii="微软雅黑" w:eastAsia="微软雅黑" w:cs="微软雅黑"/>
          <w:sz w:val="28"/>
          <w:u w:color="auto"/>
        </w:rPr>
        <w:t>        &lt;div class="scoreboard"&gt;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&lt;div class="score active" id="xScoreCard"&gt;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    &lt;span&gt;Player X&lt;/span&gt;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    &lt;strong id="xScore"&gt;0&lt;/strong&gt;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&lt;/div&gt;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&lt;div class="score" id="oScoreCard"&gt;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    &lt;span&gt;Player O&lt;/span&gt;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    &lt;strong id="oScore"&gt;0&lt;/strong&gt;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&lt;/div&gt;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&lt;/div&gt;</w:t>
      </w:r>
      <w:r>
        <w:rPr>
          <w:u w:color="auto"/>
        </w:rPr>
        <w:t>﻿</w:t>
        <w:cr/>
        <w:cr/>
      </w:r>
      <w:r>
        <w:rPr>
          <w:rFonts w:ascii="微软雅黑" w:eastAsia="微软雅黑" w:cs="微软雅黑"/>
          <w:sz w:val="28"/>
          <w:u w:color="auto"/>
        </w:rPr>
        <w:t>        &lt;h2 id="status"&gt;Player X's turn&lt;/h2&gt;</w:t>
      </w:r>
      <w:r>
        <w:rPr>
          <w:u w:color="auto"/>
        </w:rPr>
        <w:t>﻿</w:t>
        <w:cr/>
        <w:cr/>
      </w:r>
      <w:r>
        <w:rPr>
          <w:rFonts w:ascii="微软雅黑" w:eastAsia="微软雅黑" w:cs="微软雅黑"/>
          <w:sz w:val="28"/>
          <w:u w:color="auto"/>
        </w:rPr>
        <w:t>        &lt;div class="board" id="board"&gt;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&lt;button class="cell" data-index="0"&gt;&lt;/button&gt;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&lt;button class="cell" data-index="1"&gt;&lt;/button&gt;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&lt;button class="cell" data-index="2"&gt;&lt;/button&gt;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&lt;button class="cell" data-index="3"&gt;&lt;/button&gt;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&lt;button class="cell" data-index="4"&gt;&lt;/button&gt;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&lt;button class="cell" data-index="5"&gt;&lt;/button&gt;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&lt;button class="cell" data-index="6"&gt;&lt;/button&gt;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&lt;button class="cell" data-index="7"&gt;&lt;/button&gt;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&lt;button class="cell" data-index="8"&gt;&lt;/button&gt;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&lt;/div&gt;</w:t>
      </w:r>
      <w:r>
        <w:rPr>
          <w:u w:color="auto"/>
        </w:rPr>
        <w:t>﻿</w:t>
        <w:cr/>
        <w:cr/>
      </w:r>
      <w:r>
        <w:rPr>
          <w:rFonts w:ascii="微软雅黑" w:eastAsia="微软雅黑" w:cs="微软雅黑"/>
          <w:sz w:val="28"/>
          <w:u w:color="auto"/>
        </w:rPr>
        <w:t>        &lt;div class="actions"&gt;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&lt;button id="restart"&gt;Restart Round&lt;/button&gt;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&lt;button id="reset"&gt;Reset Scores&lt;/button&gt;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&lt;/div&gt;</w:t>
      </w:r>
      <w:r>
        <w:rPr>
          <w:u w:color="auto"/>
        </w:rPr>
        <w:t>﻿</w:t>
        <w:cr/>
        <w:cr/>
      </w:r>
      <w:r>
        <w:rPr>
          <w:rFonts w:ascii="微软雅黑" w:eastAsia="微软雅黑" w:cs="微软雅黑"/>
          <w:sz w:val="28"/>
          <w:u w:color="auto"/>
        </w:rPr>
        <w:t>        &lt;p class="footer"&gt;Get three in a row to win!&lt;/p&gt;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&lt;/div&gt;</w:t>
      </w:r>
      <w:r>
        <w:rPr>
          <w:u w:color="auto"/>
        </w:rPr>
        <w:t>﻿</w:t>
        <w:cr/>
        <w:cr/>
      </w:r>
      <w:r>
        <w:rPr>
          <w:rFonts w:ascii="微软雅黑" w:eastAsia="微软雅黑" w:cs="微软雅黑"/>
          <w:sz w:val="28"/>
          <w:u w:color="auto"/>
        </w:rPr>
        <w:t>    &lt;script src="script.js"&gt;&lt;/script&gt;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&lt;/body&gt;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&lt;/html&gt;</w:t>
      </w:r>
    </w:p>
    <w:sectPr>
      <w:pgSz w:w="11907" w:h="16839"/>
      <w:pgMar w:top="1440" w:right="1800" w:bottom="1440" w:left="1800" w:header="851" w:footer="992" w:gutter="0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微软雅黑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1"/>
  <w:compat>
    <w:spaceForUL/>
    <w:growAutofit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rPr>
      <w:sz w:val="21"/>
    </w:rPr>
  </w:style>
  <w:style w:type="paragraph" w:styleId="1">
    <w:name w:val="heading 1"/>
    <w:basedOn w:val="0"/>
    <w:pPr>
      <w:outlineLvl w:val="0"/>
    </w:pPr>
    <w:rPr>
      <w:b/>
      <w:sz w:val="42"/>
    </w:rPr>
  </w:style>
  <w:style w:type="paragraph" w:styleId="2">
    <w:name w:val="heading 2"/>
    <w:basedOn w:val="0"/>
    <w:pPr>
      <w:outlineLvl w:val="0"/>
    </w:pPr>
    <w:rPr>
      <w:b/>
      <w:sz w:val="31"/>
    </w:rPr>
  </w:style>
  <w:style w:type="paragraph" w:styleId="3">
    <w:name w:val="heading 3"/>
    <w:basedOn w:val="0"/>
    <w:pPr>
      <w:outlineLvl w:val="0"/>
    </w:pPr>
    <w:rPr>
      <w:b/>
      <w:sz w:val="31"/>
    </w:rPr>
  </w:style>
  <w:style w:type="paragraph" w:styleId="4">
    <w:name w:val="heading 4"/>
    <w:basedOn w:val="0"/>
    <w:pPr>
      <w:outlineLvl w:val="0"/>
    </w:pPr>
    <w:rPr>
      <w:b/>
      <w:sz w:val="27"/>
    </w:rPr>
  </w:style>
  <w:style w:type="character" w:default="1" w:styleId="10">
    <w:name w:val="Default Paragraph Font"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0</TotalTime>
  <Application>Office</Application>
  <Pages>3</Pages>
  <Words>104</Words>
  <Characters>1190</Characters>
  <Lines>51</Lines>
  <Paragraphs>1</Paragraphs>
  <CharactersWithSpaces>1603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lastModifiedBy>Mobile phone user</cp:lastModifiedBy>
  <cp:revision>0</cp:revision>
  <dcterms:modified xsi:type="dcterms:W3CDTF">2026-10-02T15:29:46Z</dcterms:modified>
</cp:coreProperties>
</file>